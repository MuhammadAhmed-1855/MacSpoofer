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255BF3" w:rsidP="00255BF3">
                                  <w:pPr>
                                    <w:pStyle w:val="Title"/>
                                  </w:pPr>
                                  <w:r>
                                    <w:t>PROJECT 01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255BF3" w:rsidP="00255BF3">
                            <w:pPr>
                              <w:pStyle w:val="Title"/>
                            </w:pPr>
                            <w:r>
                              <w:t>PROJECT 01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188C1D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A641A9A9233241A9A88D70AB7C8A5306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255BF3">
                  <w:rPr>
                    <w:rStyle w:val="SubtitleChar"/>
                    <w:b w:val="0"/>
                    <w:noProof/>
                  </w:rPr>
                  <w:t>March 10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FF1A4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2D448A" w:rsidP="00D077E9">
            <w:sdt>
              <w:sdtPr>
                <w:id w:val="-1740469667"/>
                <w:placeholder>
                  <w:docPart w:val="CA353CEBC4CB4BC4A4445B7B5A61EB8F"/>
                </w:placeholder>
                <w15:appearance w15:val="hidden"/>
              </w:sdtPr>
              <w:sdtEndPr/>
              <w:sdtContent>
                <w:r w:rsidR="00255BF3">
                  <w:t>20I-1855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D6B5053F28EF4F198505465CDB68AD1C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55BF3">
                  <w:t>Muhammad Ahmed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35F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4C99C4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BB19C7" w:rsidRDefault="00027D44" w:rsidP="00027D44">
      <w:pPr>
        <w:pStyle w:val="Heading1"/>
      </w:pPr>
      <w:r w:rsidRPr="00027D44">
        <w:lastRenderedPageBreak/>
        <w:t xml:space="preserve">MAC </w:t>
      </w:r>
      <w:proofErr w:type="spellStart"/>
      <w:r w:rsidRPr="00027D44">
        <w:t>Spoofer</w:t>
      </w:r>
      <w:proofErr w:type="spellEnd"/>
      <w:r w:rsidRPr="00027D44">
        <w:t xml:space="preserve"> Tool Documentation</w:t>
      </w:r>
    </w:p>
    <w:p w:rsidR="00027D44" w:rsidRPr="00027D44" w:rsidRDefault="00027D44" w:rsidP="00027D44">
      <w:pPr>
        <w:pStyle w:val="Heading2"/>
        <w:rPr>
          <w:b/>
        </w:rPr>
      </w:pPr>
      <w:r w:rsidRPr="00027D44">
        <w:rPr>
          <w:b/>
        </w:rPr>
        <w:t>Overview</w:t>
      </w:r>
    </w:p>
    <w:p w:rsidR="00027D44" w:rsidRDefault="00027D44" w:rsidP="00027D44">
      <w:pPr>
        <w:pStyle w:val="Content"/>
        <w:ind w:firstLine="720"/>
      </w:pPr>
      <w:r w:rsidRPr="00027D44">
        <w:t xml:space="preserve">The MAC </w:t>
      </w:r>
      <w:proofErr w:type="spellStart"/>
      <w:r w:rsidRPr="00027D44">
        <w:t>Spoofer</w:t>
      </w:r>
      <w:proofErr w:type="spellEnd"/>
      <w:r w:rsidRPr="00027D44">
        <w:t xml:space="preserve"> tool is a Python script designed to display network information, spoof MAC addresses, and reset MAC addresses on a system. Developed by Muhammad Ahmed for the course "Ethical Hacking Concepts and Practices," this tool provides a user-friendly interface for managing MAC addresses.</w:t>
      </w:r>
    </w:p>
    <w:p w:rsidR="00027D44" w:rsidRDefault="00027D44" w:rsidP="00027D44">
      <w:pPr>
        <w:pStyle w:val="Content"/>
      </w:pPr>
    </w:p>
    <w:p w:rsidR="00027D44" w:rsidRPr="00027D44" w:rsidRDefault="00027D44" w:rsidP="00027D44">
      <w:pPr>
        <w:pStyle w:val="Heading2"/>
        <w:rPr>
          <w:b/>
        </w:rPr>
      </w:pPr>
      <w:r w:rsidRPr="00027D44">
        <w:rPr>
          <w:b/>
        </w:rPr>
        <w:t>Developer Information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>Developer Name:</w:t>
      </w:r>
      <w:r>
        <w:t xml:space="preserve"> Muhammad Ahmed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 xml:space="preserve">Roll Number: </w:t>
      </w:r>
      <w:r>
        <w:t>20I-1855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>Section:</w:t>
      </w:r>
      <w:r>
        <w:t xml:space="preserve"> CY-T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 xml:space="preserve">Degree: </w:t>
      </w:r>
      <w:r>
        <w:t>Bachelors in Software Engineering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>Campus:</w:t>
      </w:r>
      <w:r>
        <w:t xml:space="preserve"> Islamabad</w:t>
      </w:r>
    </w:p>
    <w:p w:rsidR="00027D44" w:rsidRDefault="00027D44" w:rsidP="00027D44">
      <w:pPr>
        <w:pStyle w:val="Content"/>
        <w:numPr>
          <w:ilvl w:val="0"/>
          <w:numId w:val="1"/>
        </w:numPr>
      </w:pPr>
      <w:r w:rsidRPr="00027D44">
        <w:rPr>
          <w:b/>
        </w:rPr>
        <w:t xml:space="preserve">Course Subject: </w:t>
      </w:r>
      <w:r>
        <w:t>Ethical Hacking Concepts and Practices</w:t>
      </w:r>
    </w:p>
    <w:p w:rsidR="00027D44" w:rsidRDefault="00027D44" w:rsidP="00027D44">
      <w:pPr>
        <w:pStyle w:val="Content"/>
        <w:ind w:left="360"/>
      </w:pPr>
    </w:p>
    <w:p w:rsidR="00027D44" w:rsidRPr="00027D44" w:rsidRDefault="00027D44" w:rsidP="00027D44">
      <w:pPr>
        <w:pStyle w:val="Heading2"/>
        <w:rPr>
          <w:b/>
        </w:rPr>
      </w:pPr>
      <w:r>
        <w:rPr>
          <w:b/>
        </w:rPr>
        <w:t>Purpose</w:t>
      </w:r>
    </w:p>
    <w:p w:rsidR="00027D44" w:rsidRDefault="00027D44" w:rsidP="00027D44">
      <w:pPr>
        <w:pStyle w:val="Content"/>
        <w:ind w:left="360"/>
      </w:pPr>
      <w:r>
        <w:tab/>
      </w:r>
      <w:r>
        <w:t xml:space="preserve">The MAC </w:t>
      </w:r>
      <w:proofErr w:type="spellStart"/>
      <w:r>
        <w:t>Spoofer</w:t>
      </w:r>
      <w:proofErr w:type="spellEnd"/>
      <w:r>
        <w:t xml:space="preserve"> tool serves the following purposes:</w:t>
      </w:r>
    </w:p>
    <w:p w:rsidR="00027D44" w:rsidRDefault="00027D44" w:rsidP="00027D44">
      <w:pPr>
        <w:pStyle w:val="Content"/>
        <w:ind w:left="360"/>
      </w:pPr>
    </w:p>
    <w:p w:rsidR="00027D44" w:rsidRDefault="00027D44" w:rsidP="00027D44">
      <w:pPr>
        <w:pStyle w:val="Content"/>
        <w:numPr>
          <w:ilvl w:val="0"/>
          <w:numId w:val="2"/>
        </w:numPr>
      </w:pPr>
      <w:r>
        <w:t>Shows the original and current MAC addresses of the system.</w:t>
      </w:r>
    </w:p>
    <w:p w:rsidR="00027D44" w:rsidRDefault="00027D44" w:rsidP="00027D44">
      <w:pPr>
        <w:pStyle w:val="Content"/>
        <w:numPr>
          <w:ilvl w:val="0"/>
          <w:numId w:val="2"/>
        </w:numPr>
      </w:pPr>
      <w:r>
        <w:t>Allows users to choose from a variety of MAC addresses for spoofing.</w:t>
      </w:r>
    </w:p>
    <w:p w:rsidR="00027D44" w:rsidRDefault="00027D44" w:rsidP="00027D44">
      <w:pPr>
        <w:pStyle w:val="Content"/>
        <w:numPr>
          <w:ilvl w:val="0"/>
          <w:numId w:val="2"/>
        </w:numPr>
      </w:pPr>
      <w:r>
        <w:t>Restores the original MAC address of the system.</w:t>
      </w:r>
    </w:p>
    <w:p w:rsidR="00027D44" w:rsidRDefault="00027D44" w:rsidP="00027D44">
      <w:pPr>
        <w:pStyle w:val="Content"/>
        <w:ind w:left="360"/>
      </w:pPr>
    </w:p>
    <w:p w:rsidR="00027D44" w:rsidRDefault="00027D44" w:rsidP="00027D44">
      <w:pPr>
        <w:pStyle w:val="Heading2"/>
        <w:rPr>
          <w:b/>
        </w:rPr>
      </w:pPr>
      <w:r>
        <w:rPr>
          <w:b/>
        </w:rPr>
        <w:t xml:space="preserve">Tool </w:t>
      </w:r>
      <w:r w:rsidR="00361C7E">
        <w:rPr>
          <w:b/>
        </w:rPr>
        <w:t>Description</w:t>
      </w:r>
    </w:p>
    <w:p w:rsidR="00361C7E" w:rsidRDefault="00361C7E" w:rsidP="00361C7E">
      <w:pPr>
        <w:pStyle w:val="Content"/>
        <w:numPr>
          <w:ilvl w:val="0"/>
          <w:numId w:val="4"/>
        </w:numPr>
      </w:pPr>
      <w:r>
        <w:t>I</w:t>
      </w:r>
      <w:r w:rsidRPr="00361C7E">
        <w:t xml:space="preserve">ncludes ASCII art drawings of the letters "MAC </w:t>
      </w:r>
      <w:proofErr w:type="spellStart"/>
      <w:r w:rsidRPr="00361C7E">
        <w:t>Spoofer</w:t>
      </w:r>
      <w:proofErr w:type="spellEnd"/>
      <w:r w:rsidRPr="00361C7E">
        <w:t>" at the beginning of the interface.</w:t>
      </w:r>
    </w:p>
    <w:p w:rsidR="00361C7E" w:rsidRDefault="00361C7E" w:rsidP="00361C7E">
      <w:pPr>
        <w:pStyle w:val="Content"/>
        <w:numPr>
          <w:ilvl w:val="0"/>
          <w:numId w:val="4"/>
        </w:numPr>
      </w:pPr>
      <w:r>
        <w:t>I</w:t>
      </w:r>
      <w:r w:rsidRPr="00361C7E">
        <w:t xml:space="preserve">nteracts with the </w:t>
      </w:r>
      <w:r>
        <w:t>user</w:t>
      </w:r>
      <w:r w:rsidRPr="00361C7E">
        <w:t xml:space="preserve"> through a menu-driven</w:t>
      </w:r>
      <w:r>
        <w:t xml:space="preserve"> terminal</w:t>
      </w:r>
      <w:r w:rsidRPr="00361C7E">
        <w:t xml:space="preserve"> interface.</w:t>
      </w:r>
    </w:p>
    <w:p w:rsidR="00361C7E" w:rsidRDefault="00361C7E" w:rsidP="00361C7E">
      <w:pPr>
        <w:pStyle w:val="Content"/>
        <w:numPr>
          <w:ilvl w:val="0"/>
          <w:numId w:val="4"/>
        </w:numPr>
      </w:pPr>
      <w:r>
        <w:t>G</w:t>
      </w:r>
      <w:r w:rsidRPr="00361C7E">
        <w:t>enerates a random MAC address with a locally administered bit set and ensures that the first octet is even.</w:t>
      </w:r>
    </w:p>
    <w:p w:rsidR="00361C7E" w:rsidRDefault="00361C7E" w:rsidP="00361C7E">
      <w:pPr>
        <w:pStyle w:val="Content"/>
        <w:numPr>
          <w:ilvl w:val="0"/>
          <w:numId w:val="4"/>
        </w:numPr>
      </w:pPr>
      <w:r>
        <w:t>G</w:t>
      </w:r>
      <w:r w:rsidRPr="00361C7E">
        <w:t>ather MAC addresses</w:t>
      </w:r>
      <w:r>
        <w:t xml:space="preserve"> using following methods:</w:t>
      </w:r>
    </w:p>
    <w:p w:rsidR="00361C7E" w:rsidRDefault="00361C7E" w:rsidP="00361C7E">
      <w:pPr>
        <w:pStyle w:val="Content"/>
        <w:numPr>
          <w:ilvl w:val="1"/>
          <w:numId w:val="4"/>
        </w:numPr>
      </w:pPr>
      <w:r w:rsidRPr="00361C7E">
        <w:lastRenderedPageBreak/>
        <w:t>ARP packet sniffing</w:t>
      </w:r>
      <w:r>
        <w:t>.</w:t>
      </w:r>
    </w:p>
    <w:p w:rsidR="00361C7E" w:rsidRDefault="00361C7E" w:rsidP="00361C7E">
      <w:pPr>
        <w:pStyle w:val="Content"/>
        <w:numPr>
          <w:ilvl w:val="1"/>
          <w:numId w:val="4"/>
        </w:numPr>
      </w:pPr>
      <w:r>
        <w:t>R</w:t>
      </w:r>
      <w:r w:rsidRPr="00361C7E">
        <w:t>eading original MAC addresses from the system</w:t>
      </w:r>
      <w:r>
        <w:t>.</w:t>
      </w:r>
    </w:p>
    <w:p w:rsidR="00361C7E" w:rsidRDefault="00361C7E" w:rsidP="00361C7E">
      <w:pPr>
        <w:pStyle w:val="Content"/>
        <w:numPr>
          <w:ilvl w:val="1"/>
          <w:numId w:val="4"/>
        </w:numPr>
      </w:pPr>
      <w:r>
        <w:t>R</w:t>
      </w:r>
      <w:r w:rsidRPr="00361C7E">
        <w:t xml:space="preserve">etrieving local MAC addresses using </w:t>
      </w:r>
      <w:proofErr w:type="spellStart"/>
      <w:r w:rsidRPr="00361C7E">
        <w:t>arp</w:t>
      </w:r>
      <w:proofErr w:type="spellEnd"/>
      <w:r w:rsidRPr="00361C7E">
        <w:t>-scan</w:t>
      </w:r>
      <w:r w:rsidR="00290ACA">
        <w:t>.</w:t>
      </w:r>
    </w:p>
    <w:p w:rsidR="00361C7E" w:rsidRPr="00361C7E" w:rsidRDefault="00361C7E" w:rsidP="00361C7E">
      <w:pPr>
        <w:pStyle w:val="Content"/>
        <w:numPr>
          <w:ilvl w:val="1"/>
          <w:numId w:val="4"/>
        </w:numPr>
      </w:pPr>
      <w:r>
        <w:t>R</w:t>
      </w:r>
      <w:r w:rsidRPr="00361C7E">
        <w:t>eading MAC addresses from a CSV file</w:t>
      </w:r>
      <w:r>
        <w:t xml:space="preserve"> (from public sources)</w:t>
      </w:r>
      <w:r w:rsidRPr="00361C7E">
        <w:t>.</w:t>
      </w:r>
    </w:p>
    <w:p w:rsidR="00290ACA" w:rsidRDefault="00290ACA" w:rsidP="00290ACA">
      <w:pPr>
        <w:pStyle w:val="Content"/>
        <w:numPr>
          <w:ilvl w:val="0"/>
          <w:numId w:val="4"/>
        </w:numPr>
      </w:pPr>
      <w:r>
        <w:t>S</w:t>
      </w:r>
      <w:r w:rsidRPr="00290ACA">
        <w:t>poof</w:t>
      </w:r>
      <w:r>
        <w:t>s</w:t>
      </w:r>
      <w:r w:rsidRPr="00290ACA">
        <w:t xml:space="preserve"> the MAC address of the specified network interface</w:t>
      </w:r>
      <w:r>
        <w:t xml:space="preserve"> by:</w:t>
      </w:r>
    </w:p>
    <w:p w:rsidR="00290ACA" w:rsidRDefault="00290ACA" w:rsidP="00290ACA">
      <w:pPr>
        <w:pStyle w:val="Content"/>
        <w:numPr>
          <w:ilvl w:val="1"/>
          <w:numId w:val="4"/>
        </w:numPr>
      </w:pPr>
      <w:r>
        <w:t>Disabling</w:t>
      </w:r>
      <w:r w:rsidRPr="00290ACA">
        <w:t xml:space="preserve"> the interface</w:t>
      </w:r>
      <w:r>
        <w:t>.</w:t>
      </w:r>
    </w:p>
    <w:p w:rsidR="00290ACA" w:rsidRDefault="00290ACA" w:rsidP="00290ACA">
      <w:pPr>
        <w:pStyle w:val="Content"/>
        <w:numPr>
          <w:ilvl w:val="1"/>
          <w:numId w:val="4"/>
        </w:numPr>
      </w:pPr>
      <w:r>
        <w:t>C</w:t>
      </w:r>
      <w:r w:rsidRPr="00290ACA">
        <w:t>hang</w:t>
      </w:r>
      <w:r>
        <w:t>ing</w:t>
      </w:r>
      <w:r w:rsidRPr="00290ACA">
        <w:t xml:space="preserve"> the MAC address</w:t>
      </w:r>
      <w:r>
        <w:t>.</w:t>
      </w:r>
    </w:p>
    <w:p w:rsidR="00027D44" w:rsidRDefault="00290ACA" w:rsidP="00290ACA">
      <w:pPr>
        <w:pStyle w:val="Content"/>
        <w:numPr>
          <w:ilvl w:val="1"/>
          <w:numId w:val="4"/>
        </w:numPr>
      </w:pPr>
      <w:r>
        <w:t>E</w:t>
      </w:r>
      <w:r w:rsidRPr="00290ACA">
        <w:t>nabl</w:t>
      </w:r>
      <w:r>
        <w:t>ing</w:t>
      </w:r>
      <w:r w:rsidRPr="00290ACA">
        <w:t xml:space="preserve"> the interface again.</w:t>
      </w:r>
    </w:p>
    <w:p w:rsidR="00290ACA" w:rsidRDefault="00290ACA" w:rsidP="00290ACA">
      <w:pPr>
        <w:pStyle w:val="Content"/>
      </w:pPr>
    </w:p>
    <w:p w:rsidR="00290ACA" w:rsidRPr="00290ACA" w:rsidRDefault="00290ACA" w:rsidP="00290ACA">
      <w:pPr>
        <w:pStyle w:val="Heading2"/>
        <w:rPr>
          <w:b/>
        </w:rPr>
      </w:pPr>
      <w:r w:rsidRPr="00290ACA">
        <w:rPr>
          <w:b/>
        </w:rPr>
        <w:t>Dependencies</w:t>
      </w:r>
    </w:p>
    <w:p w:rsidR="00290ACA" w:rsidRDefault="00290ACA" w:rsidP="00290ACA">
      <w:pPr>
        <w:pStyle w:val="Content"/>
      </w:pPr>
      <w:r>
        <w:tab/>
      </w:r>
      <w:r w:rsidRPr="00290ACA">
        <w:t>The tool relies on external libraries and commands, including:</w:t>
      </w:r>
    </w:p>
    <w:p w:rsidR="00290ACA" w:rsidRDefault="00290ACA" w:rsidP="009655A1">
      <w:pPr>
        <w:pStyle w:val="Content"/>
        <w:numPr>
          <w:ilvl w:val="0"/>
          <w:numId w:val="7"/>
        </w:numPr>
      </w:pPr>
      <w:r>
        <w:t>“</w:t>
      </w:r>
      <w:r>
        <w:t>scapy</w:t>
      </w:r>
      <w:r>
        <w:t>”</w:t>
      </w:r>
      <w:r>
        <w:t xml:space="preserve"> </w:t>
      </w:r>
      <w:r>
        <w:t>-</w:t>
      </w:r>
      <w:r>
        <w:t xml:space="preserve"> packet manipulation</w:t>
      </w:r>
    </w:p>
    <w:p w:rsidR="00290ACA" w:rsidRDefault="00290ACA" w:rsidP="009655A1">
      <w:pPr>
        <w:pStyle w:val="Content"/>
        <w:numPr>
          <w:ilvl w:val="0"/>
          <w:numId w:val="7"/>
        </w:numPr>
      </w:pPr>
      <w:r>
        <w:t>“</w:t>
      </w:r>
      <w:r>
        <w:t>psutil</w:t>
      </w:r>
      <w:r>
        <w:t>”</w:t>
      </w:r>
      <w:r>
        <w:t xml:space="preserve"> </w:t>
      </w:r>
      <w:r>
        <w:t>-</w:t>
      </w:r>
      <w:r>
        <w:t xml:space="preserve"> system information retrieval</w:t>
      </w:r>
    </w:p>
    <w:p w:rsidR="00290ACA" w:rsidRDefault="00290ACA" w:rsidP="009655A1">
      <w:pPr>
        <w:pStyle w:val="Content"/>
        <w:numPr>
          <w:ilvl w:val="0"/>
          <w:numId w:val="7"/>
        </w:numPr>
      </w:pPr>
      <w:r>
        <w:t>“</w:t>
      </w:r>
      <w:r>
        <w:t>subprocess</w:t>
      </w:r>
      <w:r>
        <w:t>”</w:t>
      </w:r>
      <w:r>
        <w:t xml:space="preserve"> </w:t>
      </w:r>
      <w:r>
        <w:t>-</w:t>
      </w:r>
      <w:r>
        <w:t xml:space="preserve"> executing system commands</w:t>
      </w:r>
    </w:p>
    <w:p w:rsidR="00290ACA" w:rsidRDefault="00290ACA" w:rsidP="009655A1">
      <w:pPr>
        <w:pStyle w:val="Content"/>
        <w:numPr>
          <w:ilvl w:val="0"/>
          <w:numId w:val="7"/>
        </w:numPr>
      </w:pPr>
      <w:r>
        <w:t>“</w:t>
      </w:r>
      <w:r>
        <w:t>csv</w:t>
      </w:r>
      <w:r>
        <w:t>”</w:t>
      </w:r>
      <w:r>
        <w:t xml:space="preserve"> </w:t>
      </w:r>
      <w:r>
        <w:t>-</w:t>
      </w:r>
      <w:r>
        <w:t xml:space="preserve"> reading MAC addresses from a file</w:t>
      </w:r>
    </w:p>
    <w:p w:rsidR="00290ACA" w:rsidRDefault="00290ACA" w:rsidP="00290ACA">
      <w:pPr>
        <w:pStyle w:val="Content"/>
      </w:pPr>
    </w:p>
    <w:p w:rsidR="00BB19C7" w:rsidRDefault="00027D44" w:rsidP="00027D44">
      <w:pPr>
        <w:pStyle w:val="Heading2"/>
        <w:rPr>
          <w:b/>
        </w:rPr>
      </w:pPr>
      <w:r w:rsidRPr="00027D44">
        <w:rPr>
          <w:b/>
        </w:rPr>
        <w:t>Code Terminal Screenshots</w:t>
      </w:r>
    </w:p>
    <w:p w:rsidR="00264F41" w:rsidRDefault="00264F41" w:rsidP="00264F41">
      <w:pPr>
        <w:jc w:val="center"/>
      </w:pPr>
    </w:p>
    <w:p w:rsidR="00264F41" w:rsidRDefault="00264F41" w:rsidP="00264F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EFA883" wp14:editId="3D207053">
                <wp:simplePos x="0" y="0"/>
                <wp:positionH relativeFrom="column">
                  <wp:posOffset>17780</wp:posOffset>
                </wp:positionH>
                <wp:positionV relativeFrom="paragraph">
                  <wp:posOffset>899160</wp:posOffset>
                </wp:positionV>
                <wp:extent cx="4064000" cy="148590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CC4F1" id="Rectangle 13" o:spid="_x0000_s1026" style="position:absolute;margin-left:1.4pt;margin-top:70.8pt;width:320pt;height:1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lay Inform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A1" w:rsidRDefault="009655A1" w:rsidP="00264F41">
      <w:pPr>
        <w:jc w:val="center"/>
      </w:pPr>
    </w:p>
    <w:p w:rsidR="00264F41" w:rsidRDefault="00264F41" w:rsidP="00264F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2558415</wp:posOffset>
                </wp:positionV>
                <wp:extent cx="1574800" cy="25400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8FDBB" id="Rectangle 10" o:spid="_x0000_s1026" style="position:absolute;margin-left:-.1pt;margin-top:201.45pt;width:124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twork In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A1" w:rsidRDefault="009655A1" w:rsidP="00264F41">
      <w:pPr>
        <w:jc w:val="center"/>
      </w:pPr>
    </w:p>
    <w:p w:rsidR="00264F41" w:rsidRDefault="00264F41" w:rsidP="00264F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FA883" wp14:editId="3D207053">
                <wp:simplePos x="0" y="0"/>
                <wp:positionH relativeFrom="column">
                  <wp:posOffset>-1270</wp:posOffset>
                </wp:positionH>
                <wp:positionV relativeFrom="paragraph">
                  <wp:posOffset>810260</wp:posOffset>
                </wp:positionV>
                <wp:extent cx="1574800" cy="242570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42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E9795" id="Rectangle 15" o:spid="_x0000_s1026" style="position:absolute;margin-left:-.1pt;margin-top:63.8pt;width:124pt;height:19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sible MAC Addresses Lis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1" w:rsidRDefault="00264F41" w:rsidP="00264F41">
      <w:pPr>
        <w:jc w:val="center"/>
      </w:pPr>
    </w:p>
    <w:p w:rsidR="00264F41" w:rsidRDefault="00264F41" w:rsidP="00264F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EFA883" wp14:editId="3D207053">
                <wp:simplePos x="0" y="0"/>
                <wp:positionH relativeFrom="column">
                  <wp:posOffset>-1270</wp:posOffset>
                </wp:positionH>
                <wp:positionV relativeFrom="paragraph">
                  <wp:posOffset>2018665</wp:posOffset>
                </wp:positionV>
                <wp:extent cx="1574800" cy="996950"/>
                <wp:effectExtent l="0" t="0" r="254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99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144D2" id="Rectangle 19" o:spid="_x0000_s1026" style="position:absolute;margin-left:-.1pt;margin-top:158.95pt;width:124pt;height:78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EFA883" wp14:editId="3D207053">
                <wp:simplePos x="0" y="0"/>
                <wp:positionH relativeFrom="column">
                  <wp:posOffset>-1270</wp:posOffset>
                </wp:positionH>
                <wp:positionV relativeFrom="paragraph">
                  <wp:posOffset>945515</wp:posOffset>
                </wp:positionV>
                <wp:extent cx="1441450" cy="107950"/>
                <wp:effectExtent l="0" t="0" r="254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C3592" id="Rectangle 18" o:spid="_x0000_s1026" style="position:absolute;margin-left:-.1pt;margin-top:74.45pt;width:113.5pt;height: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 Spoof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1" w:rsidRDefault="00264F41" w:rsidP="00264F41">
      <w:pPr>
        <w:jc w:val="center"/>
      </w:pPr>
    </w:p>
    <w:p w:rsidR="00264F41" w:rsidRDefault="00264F41" w:rsidP="00264F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EFA883" wp14:editId="3D207053">
                <wp:simplePos x="0" y="0"/>
                <wp:positionH relativeFrom="column">
                  <wp:posOffset>-1270</wp:posOffset>
                </wp:positionH>
                <wp:positionV relativeFrom="paragraph">
                  <wp:posOffset>1794510</wp:posOffset>
                </wp:positionV>
                <wp:extent cx="1574800" cy="109220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092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8C73A" id="Rectangle 21" o:spid="_x0000_s1026" style="position:absolute;margin-left:-.1pt;margin-top:141.3pt;width:124pt;height:8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C Revert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1" w:rsidRPr="00264F41" w:rsidRDefault="00264F41" w:rsidP="00264F41">
      <w:pPr>
        <w:jc w:val="center"/>
      </w:pPr>
    </w:p>
    <w:p w:rsidR="00BB19C7" w:rsidRDefault="00027D44" w:rsidP="00027D44">
      <w:pPr>
        <w:pStyle w:val="Heading2"/>
        <w:rPr>
          <w:b/>
        </w:rPr>
      </w:pPr>
      <w:r w:rsidRPr="00027D44">
        <w:rPr>
          <w:b/>
        </w:rPr>
        <w:t>Wireshark Screenshots</w:t>
      </w:r>
    </w:p>
    <w:p w:rsidR="00BA364C" w:rsidRDefault="00BA364C" w:rsidP="00BA364C">
      <w:pPr>
        <w:pStyle w:val="Content"/>
        <w:numPr>
          <w:ilvl w:val="0"/>
          <w:numId w:val="6"/>
        </w:numPr>
      </w:pPr>
      <w:r>
        <w:t>Wireshark is running in the backgrou</w:t>
      </w:r>
      <w:bookmarkStart w:id="0" w:name="_GoBack"/>
      <w:bookmarkEnd w:id="0"/>
      <w:r>
        <w:t>nd.</w:t>
      </w:r>
    </w:p>
    <w:p w:rsidR="00BA364C" w:rsidRDefault="00BA364C" w:rsidP="00BA364C">
      <w:pPr>
        <w:pStyle w:val="Content"/>
        <w:numPr>
          <w:ilvl w:val="0"/>
          <w:numId w:val="6"/>
        </w:numPr>
      </w:pPr>
      <w:r>
        <w:t>Python file is executed.</w:t>
      </w:r>
    </w:p>
    <w:p w:rsidR="00BA364C" w:rsidRDefault="00BA364C" w:rsidP="00BA364C">
      <w:pPr>
        <w:pStyle w:val="Content"/>
        <w:numPr>
          <w:ilvl w:val="0"/>
          <w:numId w:val="6"/>
        </w:numPr>
      </w:pPr>
      <w:r>
        <w:t>MAC Address is spoofed.</w:t>
      </w:r>
    </w:p>
    <w:p w:rsidR="00BA364C" w:rsidRDefault="00BA364C" w:rsidP="00BA364C">
      <w:pPr>
        <w:pStyle w:val="Content"/>
        <w:numPr>
          <w:ilvl w:val="1"/>
          <w:numId w:val="6"/>
        </w:numPr>
      </w:pPr>
      <w:r>
        <w:t>MAC Address 80 is selected. (HONOR DEVICE MAC ADDRESS)</w:t>
      </w:r>
    </w:p>
    <w:p w:rsidR="00BA364C" w:rsidRDefault="00BA364C" w:rsidP="00BA364C">
      <w:pPr>
        <w:pStyle w:val="Content"/>
        <w:numPr>
          <w:ilvl w:val="0"/>
          <w:numId w:val="6"/>
        </w:numPr>
      </w:pPr>
      <w:r>
        <w:t>This can be seen in this Wireshark screenshot.</w:t>
      </w:r>
    </w:p>
    <w:p w:rsidR="00BA364C" w:rsidRDefault="00BA364C" w:rsidP="00BA364C">
      <w:pPr>
        <w:pStyle w:val="Content"/>
      </w:pPr>
    </w:p>
    <w:p w:rsidR="00BA364C" w:rsidRDefault="00BA364C" w:rsidP="00BA364C">
      <w:pPr>
        <w:pStyle w:val="Content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EFA883" wp14:editId="3D207053">
                <wp:simplePos x="0" y="0"/>
                <wp:positionH relativeFrom="column">
                  <wp:posOffset>1148080</wp:posOffset>
                </wp:positionH>
                <wp:positionV relativeFrom="paragraph">
                  <wp:posOffset>1459865</wp:posOffset>
                </wp:positionV>
                <wp:extent cx="3657600" cy="12700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67562" id="Rectangle 23" o:spid="_x0000_s1026" style="position:absolute;margin-left:90.4pt;margin-top:114.95pt;width:4in;height:1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309360" cy="3549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shark Hono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4C" w:rsidRPr="00BA364C" w:rsidRDefault="00BA364C" w:rsidP="00BA364C">
      <w:pPr>
        <w:pStyle w:val="Content"/>
      </w:pPr>
    </w:p>
    <w:p w:rsidR="00290ACA" w:rsidRPr="00290ACA" w:rsidRDefault="00290ACA" w:rsidP="00290ACA">
      <w:pPr>
        <w:pStyle w:val="Heading2"/>
        <w:rPr>
          <w:b/>
        </w:rPr>
      </w:pPr>
      <w:r w:rsidRPr="00290ACA">
        <w:rPr>
          <w:b/>
        </w:rPr>
        <w:t>Conclusion</w:t>
      </w:r>
    </w:p>
    <w:p w:rsidR="0087605E" w:rsidRPr="00D70D02" w:rsidRDefault="00290ACA" w:rsidP="00290ACA">
      <w:pPr>
        <w:pStyle w:val="Content"/>
      </w:pPr>
      <w:r>
        <w:tab/>
      </w:r>
      <w:r w:rsidRPr="00290ACA">
        <w:t xml:space="preserve">The MAC </w:t>
      </w:r>
      <w:proofErr w:type="spellStart"/>
      <w:r w:rsidRPr="00290ACA">
        <w:t>Spoofer</w:t>
      </w:r>
      <w:proofErr w:type="spellEnd"/>
      <w:r w:rsidRPr="00290ACA">
        <w:t xml:space="preserve"> tool provides a comprehensive and user-friendly interface for managing MAC addresses on a system. Developed as part of the Ethical Hacking Concepts and Practices course, the tool demonstrates key concepts related to network security and MAC address manipulation.</w:t>
      </w:r>
    </w:p>
    <w:sectPr w:rsidR="0087605E" w:rsidRPr="00D70D02" w:rsidSect="00DF027C">
      <w:headerReference w:type="default" r:id="rId15"/>
      <w:footerReference w:type="default" r:id="rId1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48A" w:rsidRDefault="002D448A">
      <w:r>
        <w:separator/>
      </w:r>
    </w:p>
    <w:p w:rsidR="002D448A" w:rsidRDefault="002D448A"/>
  </w:endnote>
  <w:endnote w:type="continuationSeparator" w:id="0">
    <w:p w:rsidR="002D448A" w:rsidRDefault="002D448A">
      <w:r>
        <w:continuationSeparator/>
      </w:r>
    </w:p>
    <w:p w:rsidR="002D448A" w:rsidRDefault="002D44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55A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48A" w:rsidRDefault="002D448A">
      <w:r>
        <w:separator/>
      </w:r>
    </w:p>
    <w:p w:rsidR="002D448A" w:rsidRDefault="002D448A"/>
  </w:footnote>
  <w:footnote w:type="continuationSeparator" w:id="0">
    <w:p w:rsidR="002D448A" w:rsidRDefault="002D448A">
      <w:r>
        <w:continuationSeparator/>
      </w:r>
    </w:p>
    <w:p w:rsidR="002D448A" w:rsidRDefault="002D44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64D49"/>
    <w:multiLevelType w:val="hybridMultilevel"/>
    <w:tmpl w:val="8124D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27E46"/>
    <w:multiLevelType w:val="hybridMultilevel"/>
    <w:tmpl w:val="A6B4F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63DA8"/>
    <w:multiLevelType w:val="hybridMultilevel"/>
    <w:tmpl w:val="34D2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F5138"/>
    <w:multiLevelType w:val="hybridMultilevel"/>
    <w:tmpl w:val="453A4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4A1D66"/>
    <w:multiLevelType w:val="hybridMultilevel"/>
    <w:tmpl w:val="011611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AE111B"/>
    <w:multiLevelType w:val="hybridMultilevel"/>
    <w:tmpl w:val="B9F0E2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DE3527"/>
    <w:multiLevelType w:val="hybridMultilevel"/>
    <w:tmpl w:val="9E68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BF3"/>
    <w:rsid w:val="0002482E"/>
    <w:rsid w:val="00027D44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55BF3"/>
    <w:rsid w:val="00264F41"/>
    <w:rsid w:val="00284348"/>
    <w:rsid w:val="00290ACA"/>
    <w:rsid w:val="002D448A"/>
    <w:rsid w:val="002F51F5"/>
    <w:rsid w:val="00312137"/>
    <w:rsid w:val="00330359"/>
    <w:rsid w:val="0033762F"/>
    <w:rsid w:val="00357118"/>
    <w:rsid w:val="00361C7E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594A"/>
    <w:rsid w:val="0093613E"/>
    <w:rsid w:val="00943026"/>
    <w:rsid w:val="009655A1"/>
    <w:rsid w:val="00966B81"/>
    <w:rsid w:val="009C7720"/>
    <w:rsid w:val="00A23AFA"/>
    <w:rsid w:val="00A31B3E"/>
    <w:rsid w:val="00A532F3"/>
    <w:rsid w:val="00A8489E"/>
    <w:rsid w:val="00AC29F3"/>
    <w:rsid w:val="00B231E5"/>
    <w:rsid w:val="00BA364C"/>
    <w:rsid w:val="00BB19C7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A3323C5C-8B93-4C7A-84E7-BF618EF88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361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roe%20D.%20Falcon\AppData\Roaming\Microsoft\Templates\Report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641A9A9233241A9A88D70AB7C8A53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6A4323-5766-48BC-8A00-CF1AC87DBFB0}"/>
      </w:docPartPr>
      <w:docPartBody>
        <w:p w:rsidR="00000000" w:rsidRDefault="00B6013E">
          <w:pPr>
            <w:pStyle w:val="A641A9A9233241A9A88D70AB7C8A530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CA353CEBC4CB4BC4A4445B7B5A61EB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CCC4D5-C39E-44C7-951E-37271191AD08}"/>
      </w:docPartPr>
      <w:docPartBody>
        <w:p w:rsidR="00000000" w:rsidRDefault="00B6013E">
          <w:pPr>
            <w:pStyle w:val="CA353CEBC4CB4BC4A4445B7B5A61EB8F"/>
          </w:pPr>
          <w:r>
            <w:t>COMPANY NAME</w:t>
          </w:r>
        </w:p>
      </w:docPartBody>
    </w:docPart>
    <w:docPart>
      <w:docPartPr>
        <w:name w:val="D6B5053F28EF4F198505465CDB68A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E666F1-51EF-464F-A414-13EC7083B5B2}"/>
      </w:docPartPr>
      <w:docPartBody>
        <w:p w:rsidR="00000000" w:rsidRDefault="00B6013E">
          <w:pPr>
            <w:pStyle w:val="D6B5053F28EF4F198505465CDB68AD1C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13E"/>
    <w:rsid w:val="00B6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A641A9A9233241A9A88D70AB7C8A5306">
    <w:name w:val="A641A9A9233241A9A88D70AB7C8A5306"/>
  </w:style>
  <w:style w:type="paragraph" w:customStyle="1" w:styleId="CA353CEBC4CB4BC4A4445B7B5A61EB8F">
    <w:name w:val="CA353CEBC4CB4BC4A4445B7B5A61EB8F"/>
  </w:style>
  <w:style w:type="paragraph" w:customStyle="1" w:styleId="D6B5053F28EF4F198505465CDB68AD1C">
    <w:name w:val="D6B5053F28EF4F198505465CDB68AD1C"/>
  </w:style>
  <w:style w:type="paragraph" w:customStyle="1" w:styleId="B843CDF25A424D7ABD50BBFA3249C06C">
    <w:name w:val="B843CDF25A424D7ABD50BBFA3249C06C"/>
  </w:style>
  <w:style w:type="paragraph" w:customStyle="1" w:styleId="5AA99276F6A24C56983A63F2183B828C">
    <w:name w:val="5AA99276F6A24C56983A63F2183B828C"/>
  </w:style>
  <w:style w:type="paragraph" w:customStyle="1" w:styleId="85D708AF1DE9469297FA15B8FF7AFA48">
    <w:name w:val="85D708AF1DE9469297FA15B8FF7AFA48"/>
  </w:style>
  <w:style w:type="paragraph" w:customStyle="1" w:styleId="315D4F1B766C42A88091ABE9D30C47CE">
    <w:name w:val="315D4F1B766C42A88091ABE9D30C47CE"/>
  </w:style>
  <w:style w:type="paragraph" w:customStyle="1" w:styleId="76EDDBFF007E4C7698843310C7AF1605">
    <w:name w:val="76EDDBFF007E4C7698843310C7AF16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Muhammad Ahmed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(2).dotx</Template>
  <TotalTime>26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Shiroe D. Falcon</dc:creator>
  <cp:keywords/>
  <cp:lastModifiedBy>Muhammad Ahmed</cp:lastModifiedBy>
  <cp:revision>8</cp:revision>
  <cp:lastPrinted>2006-08-01T17:47:00Z</cp:lastPrinted>
  <dcterms:created xsi:type="dcterms:W3CDTF">2024-03-10T00:02:00Z</dcterms:created>
  <dcterms:modified xsi:type="dcterms:W3CDTF">2024-03-10T00:28:00Z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